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FBE" w:rsidRDefault="00BC6FBE" w:rsidP="00C6554A">
      <w:pPr>
        <w:pStyle w:val="Photo"/>
      </w:pPr>
    </w:p>
    <w:p w:rsidR="00BC6FBE" w:rsidRDefault="00BC6FBE" w:rsidP="00C6554A">
      <w:pPr>
        <w:pStyle w:val="Photo"/>
      </w:pPr>
    </w:p>
    <w:p w:rsidR="00BC6FBE" w:rsidRDefault="00BC6FBE" w:rsidP="00C6554A">
      <w:pPr>
        <w:pStyle w:val="Photo"/>
      </w:pPr>
    </w:p>
    <w:p w:rsidR="00BC6FBE" w:rsidRDefault="00BC6FBE" w:rsidP="00C6554A">
      <w:pPr>
        <w:pStyle w:val="Photo"/>
      </w:pPr>
    </w:p>
    <w:p w:rsidR="00FC2F7E" w:rsidRDefault="00FC2F7E" w:rsidP="00C6554A">
      <w:pPr>
        <w:pStyle w:val="Photo"/>
      </w:pPr>
    </w:p>
    <w:p w:rsidR="00FC2F7E" w:rsidRDefault="00FC2F7E" w:rsidP="00C6554A">
      <w:pPr>
        <w:pStyle w:val="Photo"/>
      </w:pPr>
    </w:p>
    <w:p w:rsidR="00FC2F7E" w:rsidRDefault="00FC2F7E" w:rsidP="00C6554A">
      <w:pPr>
        <w:pStyle w:val="Photo"/>
      </w:pPr>
    </w:p>
    <w:p w:rsidR="00C6554A" w:rsidRPr="008B5277" w:rsidRDefault="00254DC3" w:rsidP="00C6554A">
      <w:pPr>
        <w:pStyle w:val="Photo"/>
      </w:pPr>
      <w:r>
        <w:rPr>
          <w:noProof/>
          <w:lang w:eastAsia="fr-FR"/>
        </w:rPr>
        <w:drawing>
          <wp:inline distT="0" distB="0" distL="0" distR="0">
            <wp:extent cx="5274310" cy="2640330"/>
            <wp:effectExtent l="0" t="0" r="254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6-24 1447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C4" w:rsidRDefault="00D828B0" w:rsidP="00D828B0">
      <w:pPr>
        <w:pStyle w:val="Titre"/>
      </w:pPr>
      <w:r>
        <w:t xml:space="preserve">Application de gestion </w:t>
      </w:r>
    </w:p>
    <w:p w:rsidR="00C6554A" w:rsidRDefault="00BA72C4" w:rsidP="00D828B0">
      <w:pPr>
        <w:pStyle w:val="Titre"/>
      </w:pPr>
      <w:r>
        <w:t>Des</w:t>
      </w:r>
      <w:r w:rsidR="00D828B0">
        <w:t xml:space="preserve"> congé</w:t>
      </w:r>
      <w:r>
        <w:t>s</w:t>
      </w:r>
    </w:p>
    <w:p w:rsidR="00C6554A" w:rsidRDefault="00BA72C4" w:rsidP="00BA72C4">
      <w:pPr>
        <w:pStyle w:val="Sous-titre"/>
      </w:pPr>
      <w:r>
        <w:t>imane benkhadra</w:t>
      </w:r>
      <w:r w:rsidR="00C6554A">
        <w:rPr>
          <w:lang w:bidi="fr-FR"/>
        </w:rPr>
        <w:br w:type="page"/>
      </w:r>
    </w:p>
    <w:p w:rsidR="00C6554A" w:rsidRDefault="00FC7268" w:rsidP="000C02E5">
      <w:pPr>
        <w:pStyle w:val="Titre1"/>
      </w:pPr>
      <w:r>
        <w:lastRenderedPageBreak/>
        <w:t>Diagramme</w:t>
      </w:r>
      <w:r w:rsidR="00021AA5">
        <w:t xml:space="preserve"> de </w:t>
      </w:r>
      <w:bookmarkStart w:id="0" w:name="_GoBack"/>
      <w:bookmarkEnd w:id="0"/>
      <w:r>
        <w:t>use case</w:t>
      </w:r>
    </w:p>
    <w:p w:rsidR="00FC7268" w:rsidRPr="00FC7268" w:rsidRDefault="008668E6" w:rsidP="00FC7268">
      <w:r>
        <w:rPr>
          <w:noProof/>
          <w:lang w:eastAsia="fr-FR"/>
        </w:rPr>
        <w:drawing>
          <wp:inline distT="0" distB="0" distL="0" distR="0">
            <wp:extent cx="5274310" cy="357124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Pr="00514122" w:rsidRDefault="00C6554A" w:rsidP="00A851A0">
      <w:pPr>
        <w:pStyle w:val="Listepuces"/>
        <w:numPr>
          <w:ilvl w:val="0"/>
          <w:numId w:val="0"/>
        </w:numPr>
        <w:ind w:left="720"/>
      </w:pPr>
    </w:p>
    <w:p w:rsidR="00C6554A" w:rsidRDefault="00A851A0" w:rsidP="00836A11">
      <w:pPr>
        <w:pStyle w:val="Titre1"/>
      </w:pPr>
      <w:r>
        <w:lastRenderedPageBreak/>
        <w:t xml:space="preserve">Diagramme </w:t>
      </w:r>
      <w:r w:rsidR="00D840D2">
        <w:t>de séquence</w:t>
      </w:r>
    </w:p>
    <w:p w:rsidR="009D65A2" w:rsidRPr="009D65A2" w:rsidRDefault="00E468B3" w:rsidP="009D65A2">
      <w:r>
        <w:rPr>
          <w:noProof/>
          <w:lang w:eastAsia="fr-FR"/>
        </w:rPr>
        <w:drawing>
          <wp:inline distT="0" distB="0" distL="0" distR="0">
            <wp:extent cx="5274310" cy="484124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B3" w:rsidRDefault="00E468B3" w:rsidP="00E468B3">
      <w:pPr>
        <w:pStyle w:val="Titre1"/>
      </w:pPr>
      <w:r>
        <w:lastRenderedPageBreak/>
        <w:t xml:space="preserve">Diagramme </w:t>
      </w:r>
      <w:r>
        <w:t>de class</w:t>
      </w:r>
    </w:p>
    <w:p w:rsidR="001C07EB" w:rsidRPr="001C07EB" w:rsidRDefault="003F3BAA" w:rsidP="001C07EB">
      <w:r>
        <w:rPr>
          <w:noProof/>
          <w:lang w:eastAsia="fr-FR"/>
        </w:rPr>
        <w:drawing>
          <wp:inline distT="0" distB="0" distL="0" distR="0">
            <wp:extent cx="5274310" cy="373634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E5" w:rsidRDefault="000C02E5" w:rsidP="00E468B3"/>
    <w:sectPr w:rsidR="000C02E5" w:rsidSect="00D5222D">
      <w:footerReference w:type="default" r:id="rId11"/>
      <w:headerReference w:type="first" r:id="rId12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C28" w:rsidRDefault="00503C28" w:rsidP="00C6554A">
      <w:pPr>
        <w:spacing w:before="0" w:after="0" w:line="240" w:lineRule="auto"/>
      </w:pPr>
      <w:r>
        <w:separator/>
      </w:r>
    </w:p>
  </w:endnote>
  <w:endnote w:type="continuationSeparator" w:id="0">
    <w:p w:rsidR="00503C28" w:rsidRDefault="00503C2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2E5" w:rsidRDefault="000C02E5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5B5824">
      <w:rPr>
        <w:noProof/>
        <w:lang w:bidi="fr-FR"/>
      </w:rPr>
      <w:t>3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C28" w:rsidRDefault="00503C28" w:rsidP="00C6554A">
      <w:pPr>
        <w:spacing w:before="0" w:after="0" w:line="240" w:lineRule="auto"/>
      </w:pPr>
      <w:r>
        <w:separator/>
      </w:r>
    </w:p>
  </w:footnote>
  <w:footnote w:type="continuationSeparator" w:id="0">
    <w:p w:rsidR="00503C28" w:rsidRDefault="00503C28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2E5" w:rsidRDefault="000C02E5">
    <w:pPr>
      <w:pStyle w:val="En-tte"/>
    </w:pPr>
    <w:r>
      <w:rPr>
        <w:noProof/>
        <w:lang w:eastAsia="fr-FR"/>
      </w:rPr>
      <w:drawing>
        <wp:inline distT="0" distB="0" distL="0" distR="0">
          <wp:extent cx="1241323" cy="332054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897" cy="3487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8B0"/>
    <w:rsid w:val="00021AA5"/>
    <w:rsid w:val="000C02E5"/>
    <w:rsid w:val="000E0981"/>
    <w:rsid w:val="00147643"/>
    <w:rsid w:val="001C07EB"/>
    <w:rsid w:val="00254DC3"/>
    <w:rsid w:val="002554CD"/>
    <w:rsid w:val="00293B83"/>
    <w:rsid w:val="002B4294"/>
    <w:rsid w:val="00333D0D"/>
    <w:rsid w:val="003F3BAA"/>
    <w:rsid w:val="004C049F"/>
    <w:rsid w:val="005000E2"/>
    <w:rsid w:val="00503C28"/>
    <w:rsid w:val="005B5824"/>
    <w:rsid w:val="006A3CE7"/>
    <w:rsid w:val="00800D33"/>
    <w:rsid w:val="00836A11"/>
    <w:rsid w:val="008668E6"/>
    <w:rsid w:val="0089714F"/>
    <w:rsid w:val="00900601"/>
    <w:rsid w:val="009D65A2"/>
    <w:rsid w:val="00A851A0"/>
    <w:rsid w:val="00BA72C4"/>
    <w:rsid w:val="00BC6FBE"/>
    <w:rsid w:val="00C6554A"/>
    <w:rsid w:val="00D5222D"/>
    <w:rsid w:val="00D828B0"/>
    <w:rsid w:val="00D840D2"/>
    <w:rsid w:val="00E468B3"/>
    <w:rsid w:val="00ED7C44"/>
    <w:rsid w:val="00FC2F7E"/>
    <w:rsid w:val="00FC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03CBE"/>
  <w15:chartTrackingRefBased/>
  <w15:docId w15:val="{DE5CDA8B-65DB-4B12-89E1-48B40099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code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photo.dotx</Template>
  <TotalTime>48</TotalTime>
  <Pages>4</Pages>
  <Words>20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18</cp:revision>
  <dcterms:created xsi:type="dcterms:W3CDTF">2020-06-24T13:41:00Z</dcterms:created>
  <dcterms:modified xsi:type="dcterms:W3CDTF">2020-06-24T14:29:00Z</dcterms:modified>
</cp:coreProperties>
</file>